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C9A50" w14:textId="66597678" w:rsidR="00746D2E" w:rsidRDefault="009F5722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32AD200D">
                <wp:simplePos x="0" y="0"/>
                <wp:positionH relativeFrom="column">
                  <wp:posOffset>430530</wp:posOffset>
                </wp:positionH>
                <wp:positionV relativeFrom="paragraph">
                  <wp:posOffset>0</wp:posOffset>
                </wp:positionV>
                <wp:extent cx="429768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68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78043054" w:rsidR="006F3721" w:rsidRPr="00F40045" w:rsidRDefault="006F3721" w:rsidP="009F5722">
                            <w:pPr>
                              <w:ind w:left="720" w:firstLine="0"/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Report – </w:t>
                            </w:r>
                            <w:r w:rsidR="009F5722">
                              <w:rPr>
                                <w:rFonts w:ascii="Arial" w:hAnsi="Arial" w:cs="Arial"/>
                                <w:sz w:val="56"/>
                              </w:rPr>
                              <w:t>Relationship      game (FLAMES)</w:t>
                            </w: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0B60C321" w:rsidR="006F3721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1A2A85C2" w14:textId="6C5A22DD" w:rsidR="008A67D4" w:rsidRDefault="008A67D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58F86BC0" w14:textId="77777777" w:rsidR="008A67D4" w:rsidRPr="00F40045" w:rsidRDefault="008A67D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3.9pt;margin-top:0;width:338.4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" filled="f" stroked="f" strokeweight=".5pt">
                <v:textbox>
                  <w:txbxContent>
                    <w:p w14:paraId="48DC9B5B" w14:textId="78043054" w:rsidR="006F3721" w:rsidRPr="00F40045" w:rsidRDefault="006F3721" w:rsidP="009F5722">
                      <w:pPr>
                        <w:ind w:left="720" w:firstLine="0"/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Report – </w:t>
                      </w:r>
                      <w:r w:rsidR="009F5722">
                        <w:rPr>
                          <w:rFonts w:ascii="Arial" w:hAnsi="Arial" w:cs="Arial"/>
                          <w:sz w:val="56"/>
                        </w:rPr>
                        <w:t>Relationship      game (FLAMES)</w:t>
                      </w:r>
                      <w:r>
                        <w:rPr>
                          <w:rFonts w:ascii="Arial" w:hAnsi="Arial" w:cs="Arial"/>
                          <w:sz w:val="56"/>
                        </w:rPr>
                        <w:t xml:space="preserve"> 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0B60C321" w:rsidR="006F3721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1A2A85C2" w14:textId="6C5A22DD" w:rsidR="008A67D4" w:rsidRDefault="008A67D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58F86BC0" w14:textId="77777777" w:rsidR="008A67D4" w:rsidRPr="00F40045" w:rsidRDefault="008A67D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860730"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31616" behindDoc="0" locked="0" layoutInCell="1" allowOverlap="1" wp14:anchorId="48DC9B2A" wp14:editId="1122C8CA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60730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A74A0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7879A1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Members :</w:t>
                            </w:r>
                          </w:p>
                          <w:p w14:paraId="48DC9B63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6F3721" w:rsidRPr="00DB5DE8" w:rsidRDefault="006F3721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Members :</w:t>
                      </w:r>
                    </w:p>
                    <w:p w14:paraId="48DC9B63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6F3721" w:rsidRPr="00DB5DE8" w:rsidRDefault="006F3721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ar-SA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53BF0033" w:rsidR="002979C3" w:rsidRPr="00404B4F" w:rsidRDefault="009F5722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518" w:type="pct"/>
            <w:vAlign w:val="center"/>
          </w:tcPr>
          <w:p w14:paraId="48DC9A5A" w14:textId="61777DC4" w:rsidR="002979C3" w:rsidRPr="00B96BE2" w:rsidRDefault="009F5722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16-04-21</w:t>
            </w:r>
          </w:p>
        </w:tc>
        <w:tc>
          <w:tcPr>
            <w:tcW w:w="863" w:type="pct"/>
            <w:vAlign w:val="center"/>
          </w:tcPr>
          <w:p w14:paraId="48DC9A5B" w14:textId="4020AEDB" w:rsidR="001B4CE7" w:rsidRPr="007B3ACD" w:rsidRDefault="009F5722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Akhil dodda</w:t>
            </w:r>
          </w:p>
        </w:tc>
        <w:tc>
          <w:tcPr>
            <w:tcW w:w="785" w:type="pct"/>
            <w:vAlign w:val="center"/>
          </w:tcPr>
          <w:p w14:paraId="48DC9A5C" w14:textId="1792AEE8" w:rsidR="002979C3" w:rsidRPr="00997756" w:rsidRDefault="009F5722" w:rsidP="009F5722">
            <w:pPr>
              <w:pStyle w:val="TableText"/>
              <w:spacing w:after="0"/>
              <w:ind w:left="-54" w:firstLine="46"/>
              <w:rPr>
                <w:rFonts w:cs="Arial"/>
              </w:rPr>
            </w:pPr>
            <w:r w:rsidRPr="009F5722">
              <w:rPr>
                <w:rFonts w:cs="Arial"/>
              </w:rPr>
              <w:t>colleagues</w:t>
            </w: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3" w:name="_Toc311197302"/>
      <w:bookmarkStart w:id="4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6EA7C2CA" w:rsidR="000D706F" w:rsidRDefault="000D706F" w:rsidP="000D706F">
          <w:pPr>
            <w:pStyle w:val="TOCHeading"/>
          </w:pPr>
        </w:p>
        <w:p w14:paraId="48DC9A96" w14:textId="6F0457BF" w:rsidR="00DB5DE8" w:rsidRDefault="00A82175"/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bookmarkEnd w:id="1"/>
    <w:bookmarkEnd w:id="2"/>
    <w:bookmarkEnd w:id="3"/>
    <w:bookmarkEnd w:id="4"/>
    <w:p w14:paraId="48DC9A9B" w14:textId="77777777" w:rsidR="00053C2C" w:rsidRDefault="00053C2C" w:rsidP="00053C2C"/>
    <w:sectPr w:rsidR="00053C2C" w:rsidSect="00015EE5">
      <w:headerReference w:type="default" r:id="rId15"/>
      <w:footerReference w:type="default" r:id="rId1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232B81" w14:textId="77777777" w:rsidR="00A82175" w:rsidRDefault="00A82175" w:rsidP="006A582B">
      <w:r>
        <w:separator/>
      </w:r>
    </w:p>
  </w:endnote>
  <w:endnote w:type="continuationSeparator" w:id="0">
    <w:p w14:paraId="7BFA673C" w14:textId="77777777" w:rsidR="00A82175" w:rsidRDefault="00A82175" w:rsidP="006A582B">
      <w:r>
        <w:continuationSeparator/>
      </w:r>
    </w:p>
  </w:endnote>
  <w:endnote w:type="continuationNotice" w:id="1">
    <w:p w14:paraId="4594A90A" w14:textId="77777777" w:rsidR="00A82175" w:rsidRDefault="00A821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61DB55AF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F5722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F5722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B2C48C" w14:textId="77777777" w:rsidR="00A82175" w:rsidRDefault="00A82175" w:rsidP="006A582B">
      <w:r>
        <w:separator/>
      </w:r>
    </w:p>
  </w:footnote>
  <w:footnote w:type="continuationSeparator" w:id="0">
    <w:p w14:paraId="22336123" w14:textId="77777777" w:rsidR="00A82175" w:rsidRDefault="00A82175" w:rsidP="006A582B">
      <w:r>
        <w:continuationSeparator/>
      </w:r>
    </w:p>
  </w:footnote>
  <w:footnote w:type="continuationNotice" w:id="1">
    <w:p w14:paraId="423FBF0F" w14:textId="77777777" w:rsidR="00A82175" w:rsidRDefault="00A8217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gutterAtTop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D706F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616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300E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2A27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7D4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D7F8B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5722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2175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AB73445-2B5E-420E-BC0E-141E459FAC44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F653C27-B276-4671-A6E9-F64813379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Template.dotx</Template>
  <TotalTime>180</TotalTime>
  <Pages>2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201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Akhil chowdary</cp:lastModifiedBy>
  <cp:revision>22</cp:revision>
  <cp:lastPrinted>2014-03-29T07:34:00Z</cp:lastPrinted>
  <dcterms:created xsi:type="dcterms:W3CDTF">2020-05-13T03:02:00Z</dcterms:created>
  <dcterms:modified xsi:type="dcterms:W3CDTF">2021-04-16T05:01:00Z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